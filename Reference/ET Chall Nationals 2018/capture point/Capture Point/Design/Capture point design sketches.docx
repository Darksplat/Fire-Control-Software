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A11" w:rsidRDefault="00D92A11"/>
    <w:p w:rsidR="00D92A11" w:rsidRDefault="00D92A11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4592" behindDoc="0" locked="0" layoutInCell="1" allowOverlap="1" wp14:anchorId="27EE714B" wp14:editId="017D02F9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800100" cy="285750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2A11" w:rsidRPr="00D92A11" w:rsidRDefault="00D92A11" w:rsidP="00D92A1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92A11">
                              <w:rPr>
                                <w:b/>
                              </w:rPr>
                              <w:t>TOP 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EE71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7pt;width:63pt;height:22.5pt;z-index:2516945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" filled="f" stroked="f">
                <v:textbox>
                  <w:txbxContent>
                    <w:p w:rsidR="00D92A11" w:rsidRPr="00D92A11" w:rsidRDefault="00D92A11" w:rsidP="00D92A11">
                      <w:pPr>
                        <w:jc w:val="center"/>
                        <w:rPr>
                          <w:b/>
                        </w:rPr>
                      </w:pPr>
                      <w:r w:rsidRPr="00D92A11">
                        <w:rPr>
                          <w:b/>
                        </w:rPr>
                        <w:t>TOP VIEW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E5EFA" w:rsidRDefault="006E5EFA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9712" behindDoc="0" locked="0" layoutInCell="1" allowOverlap="1" wp14:anchorId="468C4849" wp14:editId="0EBDE014">
                <wp:simplePos x="0" y="0"/>
                <wp:positionH relativeFrom="column">
                  <wp:posOffset>4248150</wp:posOffset>
                </wp:positionH>
                <wp:positionV relativeFrom="paragraph">
                  <wp:posOffset>2487295</wp:posOffset>
                </wp:positionV>
                <wp:extent cx="1000125" cy="285750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5EFA" w:rsidRDefault="006E5EFA" w:rsidP="006E5EFA">
                            <w:r>
                              <w:t>Cross section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C4849" id="_x0000_s1027" type="#_x0000_t202" style="position:absolute;margin-left:334.5pt;margin-top:195.85pt;width:78.75pt;height:22.5pt;z-index:251699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" filled="f" stroked="f">
                <v:textbox>
                  <w:txbxContent>
                    <w:p w:rsidR="006E5EFA" w:rsidRDefault="006E5EFA" w:rsidP="006E5EFA">
                      <w:r>
                        <w:t>Cross section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31D5F981" wp14:editId="78D19936">
                <wp:simplePos x="0" y="0"/>
                <wp:positionH relativeFrom="column">
                  <wp:posOffset>5191125</wp:posOffset>
                </wp:positionH>
                <wp:positionV relativeFrom="paragraph">
                  <wp:posOffset>3019425</wp:posOffset>
                </wp:positionV>
                <wp:extent cx="628650" cy="28575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1145" w:rsidRDefault="000E1145" w:rsidP="000E1145">
                            <w:r>
                              <w:t>300mm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5F981" id="_x0000_s1028" type="#_x0000_t202" style="position:absolute;margin-left:408.75pt;margin-top:237.75pt;width:49.5pt;height:22.5pt;rotation:90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" filled="f" stroked="f">
                <v:textbox>
                  <w:txbxContent>
                    <w:p w:rsidR="000E1145" w:rsidRDefault="000E1145" w:rsidP="000E1145">
                      <w:r>
                        <w:t>300mm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2696845</wp:posOffset>
                </wp:positionV>
                <wp:extent cx="5924550" cy="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A3A57" id="Straight Connector 28" o:spid="_x0000_s1026" style="position:absolute;z-index:2517130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12.35pt" to="466.5pt,2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" strokecolor="black [3040]">
                <v:stroke dashstyle="dash"/>
                <w10:wrap anchorx="margin"/>
              </v:line>
            </w:pict>
          </mc:Fallback>
        </mc:AlternateContent>
      </w:r>
      <w:r w:rsidR="00D92A11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6640" behindDoc="0" locked="0" layoutInCell="1" allowOverlap="1" wp14:anchorId="68EB39BF" wp14:editId="231345D5">
                <wp:simplePos x="0" y="0"/>
                <wp:positionH relativeFrom="margin">
                  <wp:align>center</wp:align>
                </wp:positionH>
                <wp:positionV relativeFrom="paragraph">
                  <wp:posOffset>6221095</wp:posOffset>
                </wp:positionV>
                <wp:extent cx="1333500" cy="28575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2A11" w:rsidRPr="00D92A11" w:rsidRDefault="00D92A11" w:rsidP="00D92A1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FRONT </w:t>
                            </w:r>
                            <w:r w:rsidRPr="00D92A11">
                              <w:rPr>
                                <w:b/>
                              </w:rPr>
                              <w:t>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B39BF" id="_x0000_s1029" type="#_x0000_t202" style="position:absolute;margin-left:0;margin-top:489.85pt;width:105pt;height:22.5pt;z-index:2516966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" filled="f" stroked="f">
                <v:textbox>
                  <w:txbxContent>
                    <w:p w:rsidR="00D92A11" w:rsidRPr="00D92A11" w:rsidRDefault="00D92A11" w:rsidP="00D92A1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FRONT </w:t>
                      </w:r>
                      <w:r w:rsidRPr="00D92A11">
                        <w:rPr>
                          <w:b/>
                        </w:rPr>
                        <w:t>VIEW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2A11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2544" behindDoc="0" locked="0" layoutInCell="1" allowOverlap="1" wp14:anchorId="27EE714B" wp14:editId="017D02F9">
                <wp:simplePos x="0" y="0"/>
                <wp:positionH relativeFrom="margin">
                  <wp:align>right</wp:align>
                </wp:positionH>
                <wp:positionV relativeFrom="paragraph">
                  <wp:posOffset>6705600</wp:posOffset>
                </wp:positionV>
                <wp:extent cx="628650" cy="28575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2A11" w:rsidRDefault="00D92A11" w:rsidP="00D92A11">
                            <w:r>
                              <w:t>40mm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E714B" id="_x0000_s1030" type="#_x0000_t202" style="position:absolute;margin-left:-1.7pt;margin-top:528pt;width:49.5pt;height:22.5pt;z-index:2516925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" filled="f" stroked="f">
                <v:textbox>
                  <w:txbxContent>
                    <w:p w:rsidR="00D92A11" w:rsidRDefault="00D92A11" w:rsidP="00D92A11">
                      <w:r>
                        <w:t>40mm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2A11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FB80B2E" wp14:editId="3291C139">
                <wp:simplePos x="0" y="0"/>
                <wp:positionH relativeFrom="column">
                  <wp:posOffset>5372101</wp:posOffset>
                </wp:positionH>
                <wp:positionV relativeFrom="paragraph">
                  <wp:posOffset>7229475</wp:posOffset>
                </wp:positionV>
                <wp:extent cx="533400" cy="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93B5B" id="Straight Connector 24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3pt,569.25pt" to="465pt,5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" strokecolor="black [3040]">
                <v:stroke dashstyle="longDash"/>
              </v:line>
            </w:pict>
          </mc:Fallback>
        </mc:AlternateContent>
      </w:r>
      <w:r w:rsidR="00D92A11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6515100</wp:posOffset>
                </wp:positionV>
                <wp:extent cx="2019300" cy="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6CF37" id="Straight Connector 23" o:spid="_x0000_s1026" style="position:absolute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pt,513pt" to="469.5pt,5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" strokecolor="black [3040]">
                <v:stroke dashstyle="longDash"/>
              </v:line>
            </w:pict>
          </mc:Fallback>
        </mc:AlternateContent>
      </w:r>
      <w:r w:rsidR="000E1145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5438775</wp:posOffset>
                </wp:positionV>
                <wp:extent cx="628650" cy="2857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1145" w:rsidRDefault="000E1145">
                            <w:r>
                              <w:t>300mm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78.5pt;margin-top:428.25pt;width:49.5pt;height:22.5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" filled="f" stroked="f">
                <v:textbox>
                  <w:txbxContent>
                    <w:p w:rsidR="000E1145" w:rsidRDefault="000E1145">
                      <w:r>
                        <w:t>300mm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1627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6505575</wp:posOffset>
                </wp:positionV>
                <wp:extent cx="5399405" cy="719455"/>
                <wp:effectExtent l="0" t="0" r="10795" b="23495"/>
                <wp:wrapNone/>
                <wp:docPr id="13" name="Trapezoi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5" cy="719455"/>
                        </a:xfrm>
                        <a:prstGeom prst="trapezoid">
                          <a:avLst>
                            <a:gd name="adj" fmla="val 219437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B5164" id="Trapezoid 13" o:spid="_x0000_s1026" style="position:absolute;margin-left:0;margin-top:512.25pt;width:425.15pt;height:56.65pt;z-index:2516792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5399405,7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" path="m,719455l1578750,,3820655,,5399405,719455,,719455xe" fillcolor="#d8d8d8 [2732]" strokecolor="black [3213]" strokeweight="2pt">
                <v:path arrowok="t" o:connecttype="custom" o:connectlocs="0,719455;1578750,0;3820655,0;5399405,719455;0,719455" o:connectangles="0,0,0,0,0"/>
                <w10:wrap anchorx="margin"/>
              </v:shape>
            </w:pict>
          </mc:Fallback>
        </mc:AlternateContent>
      </w:r>
      <w:r w:rsidR="007E1627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margin">
                  <wp:posOffset>-635</wp:posOffset>
                </wp:positionH>
                <wp:positionV relativeFrom="paragraph">
                  <wp:posOffset>-10160</wp:posOffset>
                </wp:positionV>
                <wp:extent cx="5399405" cy="5399405"/>
                <wp:effectExtent l="0" t="0" r="1079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5" cy="53994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094E2" id="Rectangle 1" o:spid="_x0000_s1026" style="position:absolute;margin-left:-.05pt;margin-top:-.8pt;width:425.15pt;height:425.15pt;z-index: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" fillcolor="#d8d8d8 [2732]" strokecolor="black [3213]" strokeweight="2pt">
                <w10:wrap anchorx="margin"/>
              </v:rect>
            </w:pict>
          </mc:Fallback>
        </mc:AlternateContent>
      </w:r>
      <w:r w:rsidR="009170E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0F7888" wp14:editId="2D8FBC8B">
                <wp:simplePos x="0" y="0"/>
                <wp:positionH relativeFrom="column">
                  <wp:posOffset>3829050</wp:posOffset>
                </wp:positionH>
                <wp:positionV relativeFrom="paragraph">
                  <wp:posOffset>3829050</wp:posOffset>
                </wp:positionV>
                <wp:extent cx="1590675" cy="159067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590675" cy="1590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4164A" id="Straight Connector 8" o:spid="_x0000_s1026" style="position:absolute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5pt,301.5pt" to="426.75pt,4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" strokecolor="black [3040]"/>
            </w:pict>
          </mc:Fallback>
        </mc:AlternateContent>
      </w:r>
      <w:r w:rsidR="009170E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F72C688" wp14:editId="613725DF">
                <wp:simplePos x="0" y="0"/>
                <wp:positionH relativeFrom="column">
                  <wp:posOffset>3175</wp:posOffset>
                </wp:positionH>
                <wp:positionV relativeFrom="paragraph">
                  <wp:posOffset>3829050</wp:posOffset>
                </wp:positionV>
                <wp:extent cx="1587500" cy="1587500"/>
                <wp:effectExtent l="0" t="0" r="3175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587500" cy="1587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84D39" id="Straight Connector 7" o:spid="_x0000_s1026" style="position:absolute;rotation:9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301.5pt" to="125.25pt,4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" strokecolor="black [3040]"/>
            </w:pict>
          </mc:Fallback>
        </mc:AlternateContent>
      </w:r>
      <w:r w:rsidR="009170E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D3FD8D7" wp14:editId="556E89F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90675" cy="159067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590675" cy="1590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A0AF7" id="Straight Connector 6" o:spid="_x0000_s1026" style="position:absolute;rotation:18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125.25pt,1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" strokecolor="black [3040]"/>
            </w:pict>
          </mc:Fallback>
        </mc:AlternateContent>
      </w:r>
      <w:r w:rsidR="009170E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3830955</wp:posOffset>
                </wp:positionH>
                <wp:positionV relativeFrom="paragraph">
                  <wp:posOffset>0</wp:posOffset>
                </wp:positionV>
                <wp:extent cx="1587500" cy="1587500"/>
                <wp:effectExtent l="0" t="0" r="3175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587500" cy="1587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34EB5A" id="Straight Connector 5" o:spid="_x0000_s1026" style="position:absolute;rotation:9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65pt,0" to="426.65pt,1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" strokecolor="black [3040]"/>
            </w:pict>
          </mc:Fallback>
        </mc:AlternateContent>
      </w:r>
      <w:r w:rsidR="00FC642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1590675</wp:posOffset>
                </wp:positionV>
                <wp:extent cx="2250000" cy="2250000"/>
                <wp:effectExtent l="0" t="0" r="1714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0000" cy="225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90C30" id="Rectangle 2" o:spid="_x0000_s1026" style="position:absolute;margin-left:124.5pt;margin-top:125.25pt;width:177.15pt;height:177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" fillcolor="#7f7f7f [1612]" strokecolor="black [1600]" strokeweight="2pt"/>
            </w:pict>
          </mc:Fallback>
        </mc:AlternateContent>
      </w:r>
    </w:p>
    <w:p w:rsidR="006E5EFA" w:rsidRPr="006E5EFA" w:rsidRDefault="006E5EFA" w:rsidP="006E5EFA"/>
    <w:p w:rsidR="006E5EFA" w:rsidRPr="006E5EFA" w:rsidRDefault="006E5EFA" w:rsidP="006E5EFA"/>
    <w:p w:rsidR="006E5EFA" w:rsidRPr="006E5EFA" w:rsidRDefault="006E5EFA" w:rsidP="006E5EFA"/>
    <w:p w:rsidR="006E5EFA" w:rsidRPr="006E5EFA" w:rsidRDefault="006E5EFA" w:rsidP="006E5EFA"/>
    <w:p w:rsidR="006E5EFA" w:rsidRPr="006E5EFA" w:rsidRDefault="00B937C2" w:rsidP="006E5EFA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29408" behindDoc="0" locked="0" layoutInCell="1" allowOverlap="1" wp14:anchorId="016412DB" wp14:editId="77341C85">
                <wp:simplePos x="0" y="0"/>
                <wp:positionH relativeFrom="margin">
                  <wp:posOffset>1924050</wp:posOffset>
                </wp:positionH>
                <wp:positionV relativeFrom="paragraph">
                  <wp:posOffset>300355</wp:posOffset>
                </wp:positionV>
                <wp:extent cx="1438275" cy="504825"/>
                <wp:effectExtent l="0" t="0" r="28575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5048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7C2" w:rsidRPr="00B937C2" w:rsidRDefault="00B937C2" w:rsidP="00B937C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*</w:t>
                            </w:r>
                            <w:r w:rsidRPr="00B937C2">
                              <w:rPr>
                                <w:sz w:val="16"/>
                                <w:szCs w:val="16"/>
                              </w:rPr>
                              <w:t xml:space="preserve">A 3mm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thick, </w:t>
                            </w:r>
                            <w:r w:rsidRPr="00B937C2">
                              <w:rPr>
                                <w:sz w:val="16"/>
                                <w:szCs w:val="16"/>
                              </w:rPr>
                              <w:t>125mm x 125mm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piece of MDF sits in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412DB" id="_x0000_s1032" type="#_x0000_t202" style="position:absolute;margin-left:151.5pt;margin-top:23.65pt;width:113.25pt;height:39.75pt;z-index:251729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" fillcolor="#c6d9f1 [671]" strokecolor="black [3213]">
                <v:textbox>
                  <w:txbxContent>
                    <w:p w:rsidR="00B937C2" w:rsidRPr="00B937C2" w:rsidRDefault="00B937C2" w:rsidP="00B937C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*</w:t>
                      </w:r>
                      <w:r w:rsidRPr="00B937C2">
                        <w:rPr>
                          <w:sz w:val="16"/>
                          <w:szCs w:val="16"/>
                        </w:rPr>
                        <w:t xml:space="preserve">A 3mm </w:t>
                      </w:r>
                      <w:r>
                        <w:rPr>
                          <w:sz w:val="16"/>
                          <w:szCs w:val="16"/>
                        </w:rPr>
                        <w:t xml:space="preserve">thick, </w:t>
                      </w:r>
                      <w:r w:rsidRPr="00B937C2">
                        <w:rPr>
                          <w:sz w:val="16"/>
                          <w:szCs w:val="16"/>
                        </w:rPr>
                        <w:t>125mm x 125mm</w:t>
                      </w:r>
                      <w:r>
                        <w:rPr>
                          <w:sz w:val="16"/>
                          <w:szCs w:val="16"/>
                        </w:rPr>
                        <w:t xml:space="preserve"> piece of MDF sits in 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2B8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999D3FB" wp14:editId="3D65FD81">
                <wp:simplePos x="0" y="0"/>
                <wp:positionH relativeFrom="column">
                  <wp:posOffset>1647825</wp:posOffset>
                </wp:positionH>
                <wp:positionV relativeFrom="paragraph">
                  <wp:posOffset>43180</wp:posOffset>
                </wp:positionV>
                <wp:extent cx="2106930" cy="2106930"/>
                <wp:effectExtent l="0" t="0" r="26670" b="2667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930" cy="2106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3F0E9" id="Rectangle 196" o:spid="_x0000_s1026" style="position:absolute;margin-left:129.75pt;margin-top:3.4pt;width:165.9pt;height:165.9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" fillcolor="white [3212]" strokecolor="black [1600]" strokeweight="2pt"/>
            </w:pict>
          </mc:Fallback>
        </mc:AlternateContent>
      </w:r>
    </w:p>
    <w:p w:rsidR="006E5EFA" w:rsidRPr="006E5EFA" w:rsidRDefault="006E5EFA" w:rsidP="006E5EFA"/>
    <w:p w:rsidR="006E5EFA" w:rsidRPr="006E5EFA" w:rsidRDefault="00FD0490" w:rsidP="006E5EFA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22240" behindDoc="0" locked="0" layoutInCell="1" allowOverlap="1" wp14:anchorId="4CE85560" wp14:editId="08202536">
                <wp:simplePos x="0" y="0"/>
                <wp:positionH relativeFrom="margin">
                  <wp:posOffset>3341370</wp:posOffset>
                </wp:positionH>
                <wp:positionV relativeFrom="paragraph">
                  <wp:posOffset>311150</wp:posOffset>
                </wp:positionV>
                <wp:extent cx="628650" cy="285750"/>
                <wp:effectExtent l="0" t="0" r="0" b="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0490" w:rsidRDefault="00FD0490" w:rsidP="00FD0490">
                            <w:r>
                              <w:t>119mm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85560" id="_x0000_s1033" type="#_x0000_t202" style="position:absolute;margin-left:263.1pt;margin-top:24.5pt;width:49.5pt;height:22.5pt;rotation:-90;z-index:25172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" filled="f" stroked="f">
                <v:textbox>
                  <w:txbxContent>
                    <w:p w:rsidR="00FD0490" w:rsidRDefault="00FD0490" w:rsidP="00FD0490">
                      <w:r>
                        <w:t>119mm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E5EFA" w:rsidRPr="006E5EFA" w:rsidRDefault="00F92B85" w:rsidP="006E5EFA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07BADDF1" wp14:editId="26E11BC0">
                <wp:simplePos x="0" y="0"/>
                <wp:positionH relativeFrom="column">
                  <wp:posOffset>3628390</wp:posOffset>
                </wp:positionH>
                <wp:positionV relativeFrom="paragraph">
                  <wp:posOffset>6350</wp:posOffset>
                </wp:positionV>
                <wp:extent cx="628650" cy="285750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1145" w:rsidRDefault="000E1145" w:rsidP="000E1145">
                            <w:r>
                              <w:t>125mm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ADDF1" id="_x0000_s1034" type="#_x0000_t202" style="position:absolute;margin-left:285.7pt;margin-top:.5pt;width:49.5pt;height:22.5pt;rotation:-90;z-index:25168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" filled="f" stroked="f">
                <v:textbox>
                  <w:txbxContent>
                    <w:p w:rsidR="000E1145" w:rsidRDefault="000E1145" w:rsidP="000E1145">
                      <w:r>
                        <w:t>125mm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E5EFA" w:rsidRPr="006E5EFA" w:rsidRDefault="006E5EFA" w:rsidP="006E5EFA"/>
    <w:p w:rsidR="006E5EFA" w:rsidRPr="006E5EFA" w:rsidRDefault="00FD0490" w:rsidP="006E5EFA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21B7FA13" wp14:editId="2A017276">
                <wp:simplePos x="0" y="0"/>
                <wp:positionH relativeFrom="column">
                  <wp:posOffset>2400300</wp:posOffset>
                </wp:positionH>
                <wp:positionV relativeFrom="paragraph">
                  <wp:posOffset>325120</wp:posOffset>
                </wp:positionV>
                <wp:extent cx="628650" cy="285750"/>
                <wp:effectExtent l="0" t="0" r="0" b="0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0490" w:rsidRDefault="00FD0490" w:rsidP="00FD0490">
                            <w:r>
                              <w:t>119mm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7FA13" id="_x0000_s1035" type="#_x0000_t202" style="position:absolute;margin-left:189pt;margin-top:25.6pt;width:49.5pt;height:22.5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" filled="f" stroked="f">
                <v:textbox>
                  <w:txbxContent>
                    <w:p w:rsidR="00FD0490" w:rsidRDefault="00FD0490" w:rsidP="00FD0490">
                      <w:r>
                        <w:t>119mm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E5EFA" w:rsidRPr="006E5EFA" w:rsidRDefault="00F92B85" w:rsidP="006E5EFA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5376" behindDoc="0" locked="0" layoutInCell="1" allowOverlap="1" wp14:anchorId="31D5F981" wp14:editId="78D19936">
                <wp:simplePos x="0" y="0"/>
                <wp:positionH relativeFrom="column">
                  <wp:posOffset>2333625</wp:posOffset>
                </wp:positionH>
                <wp:positionV relativeFrom="paragraph">
                  <wp:posOffset>254000</wp:posOffset>
                </wp:positionV>
                <wp:extent cx="628650" cy="28575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1145" w:rsidRDefault="000E1145" w:rsidP="000E1145">
                            <w:r>
                              <w:t>125mm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5F981" id="_x0000_s1036" type="#_x0000_t202" style="position:absolute;margin-left:183.75pt;margin-top:20pt;width:49.5pt;height:22.5pt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" filled="f" stroked="f">
                <v:textbox>
                  <w:txbxContent>
                    <w:p w:rsidR="000E1145" w:rsidRDefault="000E1145" w:rsidP="000E1145">
                      <w:r>
                        <w:t>125mm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E5EFA" w:rsidRPr="006E5EFA" w:rsidRDefault="006E5EFA" w:rsidP="006E5EFA"/>
    <w:p w:rsidR="006E5EFA" w:rsidRPr="006E5EFA" w:rsidRDefault="006E5EFA" w:rsidP="006E5EFA"/>
    <w:p w:rsidR="006E5EFA" w:rsidRPr="006E5EFA" w:rsidRDefault="006E5EFA" w:rsidP="006E5EFA"/>
    <w:p w:rsidR="006E5EFA" w:rsidRPr="006E5EFA" w:rsidRDefault="006E5EFA" w:rsidP="006E5EFA"/>
    <w:p w:rsidR="006E5EFA" w:rsidRPr="006E5EFA" w:rsidRDefault="006E5EFA" w:rsidP="006E5EFA"/>
    <w:p w:rsidR="006E5EFA" w:rsidRPr="006E5EFA" w:rsidRDefault="006E5EFA" w:rsidP="006E5EFA"/>
    <w:p w:rsidR="006E5EFA" w:rsidRPr="006E5EFA" w:rsidRDefault="00B937C2" w:rsidP="006E5EFA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233680</wp:posOffset>
                </wp:positionV>
                <wp:extent cx="333375" cy="438150"/>
                <wp:effectExtent l="38100" t="0" r="28575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8F54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73pt;margin-top:18.4pt;width:26.25pt;height:34.5pt;flip:x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" strokecolor="black [3040]">
                <v:stroke endarrow="block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31456" behindDoc="0" locked="0" layoutInCell="1" allowOverlap="1" wp14:anchorId="45E32987" wp14:editId="36BCEE0B">
                <wp:simplePos x="0" y="0"/>
                <wp:positionH relativeFrom="margin">
                  <wp:posOffset>3743325</wp:posOffset>
                </wp:positionH>
                <wp:positionV relativeFrom="paragraph">
                  <wp:posOffset>5080</wp:posOffset>
                </wp:positionV>
                <wp:extent cx="1438275" cy="209550"/>
                <wp:effectExtent l="0" t="0" r="28575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209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7C2" w:rsidRPr="00B937C2" w:rsidRDefault="00B937C2" w:rsidP="00B937C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*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MDF flush with 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32987" id="_x0000_s1037" type="#_x0000_t202" style="position:absolute;margin-left:294.75pt;margin-top:.4pt;width:113.25pt;height:16.5pt;z-index:25173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" fillcolor="#c6d9f1 [671]" strokecolor="windowText">
                <v:textbox>
                  <w:txbxContent>
                    <w:p w:rsidR="00B937C2" w:rsidRPr="00B937C2" w:rsidRDefault="00B937C2" w:rsidP="00B937C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*</w:t>
                      </w:r>
                      <w:r>
                        <w:rPr>
                          <w:sz w:val="16"/>
                          <w:szCs w:val="16"/>
                        </w:rPr>
                        <w:t>MDF flush with top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E5EFA" w:rsidRPr="006E5EFA" w:rsidRDefault="006E5EFA" w:rsidP="006E5EFA"/>
    <w:p w:rsidR="006E5EFA" w:rsidRPr="006E5EFA" w:rsidRDefault="006E5EFA" w:rsidP="006E5EFA"/>
    <w:p w:rsidR="006E5EFA" w:rsidRPr="006E5EFA" w:rsidRDefault="006E5EFA" w:rsidP="006E5EFA"/>
    <w:p w:rsidR="006E5EFA" w:rsidRPr="006E5EFA" w:rsidRDefault="006E5EFA" w:rsidP="006E5EFA"/>
    <w:p w:rsidR="006E5EFA" w:rsidRPr="006E5EFA" w:rsidRDefault="006E5EFA" w:rsidP="006E5EFA"/>
    <w:p w:rsidR="003541A2" w:rsidRDefault="003541A2">
      <w:r>
        <w:br w:type="page"/>
      </w:r>
    </w:p>
    <w:p w:rsidR="00035D42" w:rsidRDefault="00035D42">
      <w:pPr>
        <w:sectPr w:rsidR="00035D42" w:rsidSect="00035D4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035D42" w:rsidRDefault="00035D42"/>
    <w:p w:rsidR="003541A2" w:rsidRDefault="00B937C2" w:rsidP="006E5EFA">
      <w:pPr>
        <w:ind w:firstLine="720"/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34528" behindDoc="0" locked="0" layoutInCell="1" allowOverlap="1" wp14:anchorId="7CE22528" wp14:editId="0AB87402">
                <wp:simplePos x="0" y="0"/>
                <wp:positionH relativeFrom="margin">
                  <wp:posOffset>6134100</wp:posOffset>
                </wp:positionH>
                <wp:positionV relativeFrom="paragraph">
                  <wp:posOffset>238760</wp:posOffset>
                </wp:positionV>
                <wp:extent cx="1438275" cy="209550"/>
                <wp:effectExtent l="0" t="0" r="28575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209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7C2" w:rsidRPr="00B937C2" w:rsidRDefault="0021470F" w:rsidP="00B937C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*Recess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22528" id="_x0000_s1038" type="#_x0000_t202" style="position:absolute;left:0;text-align:left;margin-left:483pt;margin-top:18.8pt;width:113.25pt;height:16.5pt;z-index:251734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" fillcolor="#c6d9f1 [671]" strokecolor="windowText">
                <v:textbox>
                  <w:txbxContent>
                    <w:p w:rsidR="00B937C2" w:rsidRPr="00B937C2" w:rsidRDefault="0021470F" w:rsidP="00B937C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*Recess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35D42" w:rsidRDefault="00B937C2" w:rsidP="006E5EFA">
      <w:pPr>
        <w:ind w:firstLine="72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>
                <wp:simplePos x="0" y="0"/>
                <wp:positionH relativeFrom="column">
                  <wp:posOffset>6048377</wp:posOffset>
                </wp:positionH>
                <wp:positionV relativeFrom="paragraph">
                  <wp:posOffset>96522</wp:posOffset>
                </wp:positionV>
                <wp:extent cx="514347" cy="666749"/>
                <wp:effectExtent l="38100" t="0" r="19685" b="5778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514347" cy="6667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5382" id="Straight Arrow Connector 3" o:spid="_x0000_s1026" type="#_x0000_t32" style="position:absolute;margin-left:476.25pt;margin-top:7.6pt;width:40.5pt;height:52.5pt;rotation:-90;flip:x y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" strokecolor="black [3040]">
                <v:stroke endarrow="block"/>
              </v:shape>
            </w:pict>
          </mc:Fallback>
        </mc:AlternateContent>
      </w:r>
    </w:p>
    <w:p w:rsidR="00035D42" w:rsidRPr="00035D42" w:rsidRDefault="00F92B85" w:rsidP="00035D42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651BB70D" wp14:editId="734A4FCD">
                <wp:simplePos x="0" y="0"/>
                <wp:positionH relativeFrom="column">
                  <wp:posOffset>7591425</wp:posOffset>
                </wp:positionH>
                <wp:positionV relativeFrom="paragraph">
                  <wp:posOffset>249555</wp:posOffset>
                </wp:positionV>
                <wp:extent cx="628650" cy="285750"/>
                <wp:effectExtent l="0" t="0" r="0" b="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2B85" w:rsidRDefault="00F92B85" w:rsidP="00F92B85">
                            <w:r>
                              <w:t>3mm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BB70D" id="_x0000_s1039" type="#_x0000_t202" style="position:absolute;margin-left:597.75pt;margin-top:19.65pt;width:49.5pt;height:22.5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" filled="f" stroked="f">
                <v:textbox>
                  <w:txbxContent>
                    <w:p w:rsidR="00F92B85" w:rsidRDefault="00F92B85" w:rsidP="00F92B85">
                      <w:r>
                        <w:t>3mm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35D42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3808" behindDoc="0" locked="0" layoutInCell="1" allowOverlap="1" wp14:anchorId="22C40161" wp14:editId="54759D4F">
                <wp:simplePos x="0" y="0"/>
                <wp:positionH relativeFrom="margin">
                  <wp:align>center</wp:align>
                </wp:positionH>
                <wp:positionV relativeFrom="paragraph">
                  <wp:posOffset>20955</wp:posOffset>
                </wp:positionV>
                <wp:extent cx="1333500" cy="285750"/>
                <wp:effectExtent l="0" t="0" r="0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5D42" w:rsidRPr="00D92A11" w:rsidRDefault="00035D42" w:rsidP="00035D4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CROSS SECTION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0161" id="_x0000_s1040" type="#_x0000_t202" style="position:absolute;margin-left:0;margin-top:1.65pt;width:105pt;height:22.5pt;z-index:2517038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" filled="f" stroked="f">
                <v:textbox>
                  <w:txbxContent>
                    <w:p w:rsidR="00035D42" w:rsidRPr="00D92A11" w:rsidRDefault="00035D42" w:rsidP="00035D4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CROSS SECTION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35D42" w:rsidRDefault="00AD2B1B" w:rsidP="00035D4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>
                <wp:simplePos x="0" y="0"/>
                <wp:positionH relativeFrom="column">
                  <wp:posOffset>2456815</wp:posOffset>
                </wp:positionH>
                <wp:positionV relativeFrom="paragraph">
                  <wp:posOffset>98425</wp:posOffset>
                </wp:positionV>
                <wp:extent cx="4010025" cy="0"/>
                <wp:effectExtent l="0" t="19050" r="47625" b="3810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0025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2263D" id="Straight Connector 192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45pt,7.75pt" to="509.2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" strokecolor="black [3040]" strokeweight="4.5pt"/>
            </w:pict>
          </mc:Fallback>
        </mc:AlternateContent>
      </w:r>
      <w:r w:rsidR="00F92B8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22225</wp:posOffset>
                </wp:positionV>
                <wp:extent cx="3667125" cy="45719"/>
                <wp:effectExtent l="0" t="0" r="28575" b="12065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457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37F26" id="Rectangle 199" o:spid="_x0000_s1026" style="position:absolute;margin-left:204.75pt;margin-top:1.75pt;width:288.75pt;height:3.6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" fillcolor="#7f7f7f [1612]" strokecolor="#7f7f7f [1612]" strokeweight="2pt"/>
            </w:pict>
          </mc:Fallback>
        </mc:AlternateContent>
      </w:r>
      <w:r w:rsidR="00F92B8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90AF7FC" wp14:editId="34D876CF">
                <wp:simplePos x="0" y="0"/>
                <wp:positionH relativeFrom="column">
                  <wp:posOffset>2457450</wp:posOffset>
                </wp:positionH>
                <wp:positionV relativeFrom="paragraph">
                  <wp:posOffset>12700</wp:posOffset>
                </wp:positionV>
                <wp:extent cx="161925" cy="76200"/>
                <wp:effectExtent l="0" t="0" r="28575" b="19050"/>
                <wp:wrapNone/>
                <wp:docPr id="198" name="Right Tri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1925" cy="76200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947E14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98" o:spid="_x0000_s1026" type="#_x0000_t6" style="position:absolute;margin-left:193.5pt;margin-top:1pt;width:12.75pt;height:6pt;flip:x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" fillcolor="black [3213]" strokecolor="black [3213]" strokeweight="2pt"/>
            </w:pict>
          </mc:Fallback>
        </mc:AlternateContent>
      </w:r>
      <w:r w:rsidR="00F92B8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>
                <wp:simplePos x="0" y="0"/>
                <wp:positionH relativeFrom="column">
                  <wp:posOffset>6257925</wp:posOffset>
                </wp:positionH>
                <wp:positionV relativeFrom="paragraph">
                  <wp:posOffset>12700</wp:posOffset>
                </wp:positionV>
                <wp:extent cx="161925" cy="76200"/>
                <wp:effectExtent l="19050" t="19050" r="28575" b="19050"/>
                <wp:wrapNone/>
                <wp:docPr id="197" name="Right Tri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76200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B8726" id="Right Triangle 197" o:spid="_x0000_s1026" type="#_x0000_t6" style="position:absolute;margin-left:492.75pt;margin-top:1pt;width:12.75pt;height:6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" fillcolor="black [3213]" strokecolor="black [3213]" strokeweight="2.25pt"/>
            </w:pict>
          </mc:Fallback>
        </mc:AlternateContent>
      </w:r>
      <w:r w:rsidR="00F92B8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5D52DC81" wp14:editId="4EE22EA2">
                <wp:simplePos x="0" y="0"/>
                <wp:positionH relativeFrom="column">
                  <wp:posOffset>6296025</wp:posOffset>
                </wp:positionH>
                <wp:positionV relativeFrom="paragraph">
                  <wp:posOffset>12700</wp:posOffset>
                </wp:positionV>
                <wp:extent cx="1352550" cy="0"/>
                <wp:effectExtent l="0" t="0" r="19050" b="19050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34A9F0" id="Straight Connector 194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5.75pt,1pt" to="602.2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" strokecolor="#4579b8 [3044]"/>
            </w:pict>
          </mc:Fallback>
        </mc:AlternateContent>
      </w:r>
      <w:r w:rsidR="00F92B8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>
                <wp:simplePos x="0" y="0"/>
                <wp:positionH relativeFrom="column">
                  <wp:posOffset>6400800</wp:posOffset>
                </wp:positionH>
                <wp:positionV relativeFrom="paragraph">
                  <wp:posOffset>98425</wp:posOffset>
                </wp:positionV>
                <wp:extent cx="1238250" cy="0"/>
                <wp:effectExtent l="0" t="0" r="19050" b="1905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582FA3" id="Straight Connector 193" o:spid="_x0000_s1026" style="position:absolute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in,7.75pt" to="601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" strokecolor="#4579b8 [3044]"/>
            </w:pict>
          </mc:Fallback>
        </mc:AlternateContent>
      </w:r>
      <w:r w:rsidR="00035D42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80AA813" wp14:editId="5BDEB5B8">
                <wp:simplePos x="0" y="0"/>
                <wp:positionH relativeFrom="margin">
                  <wp:align>left</wp:align>
                </wp:positionH>
                <wp:positionV relativeFrom="page">
                  <wp:posOffset>2214880</wp:posOffset>
                </wp:positionV>
                <wp:extent cx="8865870" cy="1181773"/>
                <wp:effectExtent l="19050" t="19050" r="11430" b="18415"/>
                <wp:wrapNone/>
                <wp:docPr id="30" name="Trapezoi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5870" cy="1181773"/>
                        </a:xfrm>
                        <a:prstGeom prst="trapezoid">
                          <a:avLst>
                            <a:gd name="adj" fmla="val 219437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3FB63" id="Trapezoid 30" o:spid="_x0000_s1026" style="position:absolute;margin-left:0;margin-top:174.4pt;width:698.1pt;height:93.05pt;z-index:251701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coordsize="8865870,118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" path="m,1181773l2593247,,6272623,,8865870,1181773,,1181773xe" fillcolor="#d8d8d8 [2732]" strokecolor="black [3213]" strokeweight="3pt">
                <v:path arrowok="t" o:connecttype="custom" o:connectlocs="0,1181773;2593247,0;6272623,0;8865870,1181773;0,1181773" o:connectangles="0,0,0,0,0"/>
                <w10:wrap anchorx="margin" anchory="page"/>
              </v:shape>
            </w:pict>
          </mc:Fallback>
        </mc:AlternateContent>
      </w:r>
    </w:p>
    <w:p w:rsidR="00C82F1F" w:rsidRDefault="00B937C2" w:rsidP="00035D42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36576" behindDoc="0" locked="0" layoutInCell="1" allowOverlap="1" wp14:anchorId="7CE22528" wp14:editId="0AB87402">
                <wp:simplePos x="0" y="0"/>
                <wp:positionH relativeFrom="margin">
                  <wp:posOffset>6448425</wp:posOffset>
                </wp:positionH>
                <wp:positionV relativeFrom="paragraph">
                  <wp:posOffset>1031875</wp:posOffset>
                </wp:positionV>
                <wp:extent cx="2105025" cy="638175"/>
                <wp:effectExtent l="0" t="0" r="28575" b="2857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6381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7C2" w:rsidRPr="00B937C2" w:rsidRDefault="00B937C2" w:rsidP="00B937C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*No bottom on Capture point</w:t>
                            </w:r>
                            <w:r w:rsidR="0021470F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1470F">
                              <w:rPr>
                                <w:sz w:val="16"/>
                                <w:szCs w:val="16"/>
                              </w:rPr>
                              <w:t>Design is required to be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sturdy with as little support as necessary.</w:t>
                            </w:r>
                            <w:r w:rsidR="0021470F">
                              <w:rPr>
                                <w:sz w:val="16"/>
                                <w:szCs w:val="16"/>
                              </w:rPr>
                              <w:t xml:space="preserve"> Up to 2Kg robots will be driving over these.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22528" id="_x0000_s1041" type="#_x0000_t202" style="position:absolute;margin-left:507.75pt;margin-top:81.25pt;width:165.75pt;height:50.25pt;z-index:251736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" fillcolor="#c6d9f1 [671]" strokecolor="windowText">
                <v:textbox>
                  <w:txbxContent>
                    <w:p w:rsidR="00B937C2" w:rsidRPr="00B937C2" w:rsidRDefault="00B937C2" w:rsidP="00B937C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*No bottom on Capture point</w:t>
                      </w:r>
                      <w:r w:rsidR="0021470F">
                        <w:rPr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1470F">
                        <w:rPr>
                          <w:sz w:val="16"/>
                          <w:szCs w:val="16"/>
                        </w:rPr>
                        <w:t>Design is required to be</w:t>
                      </w:r>
                      <w:r>
                        <w:rPr>
                          <w:sz w:val="16"/>
                          <w:szCs w:val="16"/>
                        </w:rPr>
                        <w:t xml:space="preserve"> sturdy with as little support as necessary.</w:t>
                      </w:r>
                      <w:r w:rsidR="0021470F">
                        <w:rPr>
                          <w:sz w:val="16"/>
                          <w:szCs w:val="16"/>
                        </w:rPr>
                        <w:t xml:space="preserve"> Up to 2Kg robots will be driving over these.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2B1B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861060</wp:posOffset>
                </wp:positionV>
                <wp:extent cx="8782050" cy="0"/>
                <wp:effectExtent l="0" t="19050" r="19050" b="19050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205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26E75B" id="Straight Connector 200" o:spid="_x0000_s1026" style="position:absolute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67.8pt" to="697.5pt,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" strokecolor="#d8d8d8 [2732]" strokeweight="3pt"/>
            </w:pict>
          </mc:Fallback>
        </mc:AlternateContent>
      </w:r>
    </w:p>
    <w:p w:rsidR="00C82F1F" w:rsidRPr="00C82F1F" w:rsidRDefault="00C82F1F" w:rsidP="00C82F1F"/>
    <w:p w:rsidR="00C82F1F" w:rsidRPr="00C82F1F" w:rsidRDefault="00C82F1F" w:rsidP="00C82F1F"/>
    <w:p w:rsidR="00C82F1F" w:rsidRPr="00C82F1F" w:rsidRDefault="00C82F1F" w:rsidP="00C82F1F"/>
    <w:p w:rsidR="00C82F1F" w:rsidRPr="00C82F1F" w:rsidRDefault="00C82F1F" w:rsidP="00C82F1F"/>
    <w:p w:rsidR="00C82F1F" w:rsidRPr="00C82F1F" w:rsidRDefault="00C82F1F" w:rsidP="00C82F1F"/>
    <w:p w:rsidR="00C82F1F" w:rsidRPr="00C82F1F" w:rsidRDefault="00C82F1F" w:rsidP="00C82F1F"/>
    <w:p w:rsidR="00C82F1F" w:rsidRPr="00C82F1F" w:rsidRDefault="00C82F1F" w:rsidP="00C82F1F"/>
    <w:p w:rsidR="00C82F1F" w:rsidRDefault="00C82F1F" w:rsidP="00C82F1F"/>
    <w:p w:rsidR="00C82F1F" w:rsidRDefault="00C82F1F" w:rsidP="00C82F1F"/>
    <w:p w:rsidR="00446AA5" w:rsidRDefault="00446AA5" w:rsidP="00C82F1F"/>
    <w:p w:rsidR="00446AA5" w:rsidRDefault="00446AA5" w:rsidP="00C82F1F"/>
    <w:p w:rsidR="00446AA5" w:rsidRDefault="00446AA5" w:rsidP="00C82F1F"/>
    <w:p w:rsidR="00446AA5" w:rsidRDefault="00446AA5" w:rsidP="00C82F1F">
      <w:pPr>
        <w:sectPr w:rsidR="00446AA5" w:rsidSect="00035D42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446AA5" w:rsidRDefault="00446AA5" w:rsidP="00C82F1F">
      <w:r>
        <w:lastRenderedPageBreak/>
        <w:t>Capture Point prototype</w:t>
      </w:r>
    </w:p>
    <w:p w:rsidR="00446AA5" w:rsidRDefault="00446AA5" w:rsidP="00C82F1F"/>
    <w:p w:rsidR="00446AA5" w:rsidRPr="00446AA5" w:rsidRDefault="00446AA5" w:rsidP="00446AA5">
      <w:r>
        <w:rPr>
          <w:noProof/>
          <w:lang w:eastAsia="en-AU"/>
        </w:rPr>
        <w:drawing>
          <wp:inline distT="0" distB="0" distL="0" distR="0" wp14:anchorId="6738D8DE" wp14:editId="0AE4B4E9">
            <wp:extent cx="5731510" cy="362741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AA5" w:rsidRDefault="00446AA5" w:rsidP="00446AA5">
      <w:r>
        <w:rPr>
          <w:noProof/>
          <w:lang w:eastAsia="en-AU"/>
        </w:rPr>
        <w:drawing>
          <wp:inline distT="0" distB="0" distL="0" distR="0">
            <wp:extent cx="5734050" cy="38766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6AA5" w:rsidSect="00C82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67D" w:rsidRDefault="00F7167D" w:rsidP="00F7167D">
      <w:pPr>
        <w:spacing w:after="0" w:line="240" w:lineRule="auto"/>
      </w:pPr>
      <w:r>
        <w:separator/>
      </w:r>
    </w:p>
  </w:endnote>
  <w:endnote w:type="continuationSeparator" w:id="0">
    <w:p w:rsidR="00F7167D" w:rsidRDefault="00F7167D" w:rsidP="00F71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67D" w:rsidRDefault="00F7167D" w:rsidP="00F7167D">
      <w:pPr>
        <w:spacing w:after="0" w:line="240" w:lineRule="auto"/>
      </w:pPr>
      <w:r>
        <w:separator/>
      </w:r>
    </w:p>
  </w:footnote>
  <w:footnote w:type="continuationSeparator" w:id="0">
    <w:p w:rsidR="00F7167D" w:rsidRDefault="00F7167D" w:rsidP="00F71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423"/>
    <w:rsid w:val="00035D42"/>
    <w:rsid w:val="000E1145"/>
    <w:rsid w:val="0021470F"/>
    <w:rsid w:val="003541A2"/>
    <w:rsid w:val="004403C4"/>
    <w:rsid w:val="00446AA5"/>
    <w:rsid w:val="006E5EFA"/>
    <w:rsid w:val="007E1627"/>
    <w:rsid w:val="009170EC"/>
    <w:rsid w:val="00AD2B1B"/>
    <w:rsid w:val="00B937C2"/>
    <w:rsid w:val="00C82F1F"/>
    <w:rsid w:val="00CD6EEC"/>
    <w:rsid w:val="00D92A11"/>
    <w:rsid w:val="00F7167D"/>
    <w:rsid w:val="00F92B85"/>
    <w:rsid w:val="00FB6A49"/>
    <w:rsid w:val="00FC6423"/>
    <w:rsid w:val="00FD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B0A0"/>
  <w15:chartTrackingRefBased/>
  <w15:docId w15:val="{C3636D26-FFE3-419A-8F91-EB5DA618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1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67D"/>
  </w:style>
  <w:style w:type="paragraph" w:styleId="Footer">
    <w:name w:val="footer"/>
    <w:basedOn w:val="Normal"/>
    <w:link w:val="FooterChar"/>
    <w:uiPriority w:val="99"/>
    <w:unhideWhenUsed/>
    <w:rsid w:val="00F71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A6014-92CC-402E-BE14-016628288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8CEF4DA3</Template>
  <TotalTime>189</TotalTime>
  <Pages>3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Defence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Christopher PO 8</dc:creator>
  <cp:keywords/>
  <dc:description/>
  <cp:lastModifiedBy>White, Christopher PO 8</cp:lastModifiedBy>
  <cp:revision>11</cp:revision>
  <dcterms:created xsi:type="dcterms:W3CDTF">2018-07-30T03:07:00Z</dcterms:created>
  <dcterms:modified xsi:type="dcterms:W3CDTF">2018-07-30T06:47:00Z</dcterms:modified>
</cp:coreProperties>
</file>